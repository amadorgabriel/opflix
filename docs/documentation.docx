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A41" w:rsidRDefault="001A4A41">
      <w:pPr>
        <w:pStyle w:val="Logotipo"/>
      </w:pPr>
      <w:bookmarkStart w:id="0" w:name="_Hlk25767132"/>
      <w:bookmarkEnd w:id="0"/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BC470E" w:rsidRDefault="00BC470E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BC470E" w:rsidRDefault="00BC470E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BC470E" w:rsidRDefault="00BC470E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BC470E" w:rsidRDefault="00BC470E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BC470E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BC470E" w:rsidRDefault="00BC470E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BC470E" w:rsidRDefault="00BC470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BC470E" w:rsidRDefault="00BC470E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BC470E" w:rsidRDefault="00BC470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Content>
                                        <w:p w:rsidR="00BC470E" w:rsidRDefault="00BC470E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BC470E" w:rsidRDefault="00BC470E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Content>
                                          <w:r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BC470E" w:rsidRDefault="00BC470E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BC470E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BC470E" w:rsidRDefault="00BC470E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BC470E" w:rsidRDefault="00BC470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BC470E" w:rsidRDefault="00BC470E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BC470E" w:rsidRDefault="00BC470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Content>
                                  <w:p w:rsidR="00BC470E" w:rsidRDefault="00BC470E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BC470E" w:rsidRDefault="00BC470E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BC470E" w:rsidRDefault="00BC470E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BC470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7402850" w:history="1">
                <w:r w:rsidR="00BC470E" w:rsidRPr="00501F38">
                  <w:rPr>
                    <w:rStyle w:val="Hyperlink"/>
                    <w:noProof/>
                  </w:rPr>
                  <w:t>Resumo</w:t>
                </w:r>
                <w:r w:rsidR="00BC470E">
                  <w:rPr>
                    <w:noProof/>
                    <w:webHidden/>
                  </w:rPr>
                  <w:tab/>
                </w:r>
                <w:r w:rsidR="00BC470E">
                  <w:rPr>
                    <w:noProof/>
                    <w:webHidden/>
                  </w:rPr>
                  <w:fldChar w:fldCharType="begin"/>
                </w:r>
                <w:r w:rsidR="00BC470E">
                  <w:rPr>
                    <w:noProof/>
                    <w:webHidden/>
                  </w:rPr>
                  <w:instrText xml:space="preserve"> PAGEREF _Toc27402850 \h </w:instrText>
                </w:r>
                <w:r w:rsidR="00BC470E">
                  <w:rPr>
                    <w:noProof/>
                    <w:webHidden/>
                  </w:rPr>
                </w:r>
                <w:r w:rsidR="00BC470E">
                  <w:rPr>
                    <w:noProof/>
                    <w:webHidden/>
                  </w:rPr>
                  <w:fldChar w:fldCharType="separate"/>
                </w:r>
                <w:r w:rsidR="00BC470E">
                  <w:rPr>
                    <w:noProof/>
                    <w:webHidden/>
                  </w:rPr>
                  <w:t>3</w:t>
                </w:r>
                <w:r w:rsidR="00BC470E"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51" w:history="1">
                <w:r w:rsidRPr="00501F38">
                  <w:rPr>
                    <w:rStyle w:val="Hyperlink"/>
                    <w:noProof/>
                  </w:rPr>
                  <w:t>Objetivos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52" w:history="1">
                <w:r w:rsidRPr="00501F38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53" w:history="1">
                <w:r w:rsidRPr="00501F38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54" w:history="1">
                <w:r w:rsidRPr="00501F38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55" w:history="1">
                <w:r w:rsidRPr="00501F38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56" w:history="1">
                <w:r w:rsidRPr="00501F38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57" w:history="1">
                <w:r w:rsidRPr="00501F38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58" w:history="1">
                <w:r w:rsidRPr="00501F38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59" w:history="1">
                <w:r w:rsidRPr="00501F38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0" w:history="1">
                <w:r w:rsidRPr="00501F38">
                  <w:rPr>
                    <w:rStyle w:val="Hyperlink"/>
                    <w:noProof/>
                  </w:rPr>
                  <w:t>Notas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1" w:history="1">
                <w:r w:rsidRPr="00501F38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2" w:history="1">
                <w:r w:rsidRPr="00501F38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63" w:history="1">
                <w:r w:rsidRPr="00501F38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64" w:history="1">
                <w:r w:rsidRPr="00501F38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5" w:history="1">
                <w:r w:rsidRPr="00501F38">
                  <w:rPr>
                    <w:rStyle w:val="Hyperlink"/>
                    <w:noProof/>
                  </w:rPr>
                  <w:t>Definição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6" w:history="1">
                <w:r w:rsidRPr="00501F38">
                  <w:rPr>
                    <w:rStyle w:val="Hyperlink"/>
                    <w:noProof/>
                  </w:rPr>
                  <w:t>Acessando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67" w:history="1">
                <w:r w:rsidRPr="00501F38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8" w:history="1">
                <w:r w:rsidRPr="00501F38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69" w:history="1">
                <w:r w:rsidRPr="00501F38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70" w:history="1">
                <w:r w:rsidRPr="00501F38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1" w:history="1">
                <w:r w:rsidRPr="00501F38">
                  <w:rPr>
                    <w:rStyle w:val="Hyperlink"/>
                    <w:noProof/>
                  </w:rPr>
                  <w:t>Exportando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2" w:history="1">
                <w:r w:rsidRPr="00501F38">
                  <w:rPr>
                    <w:rStyle w:val="Hyperlink"/>
                    <w:noProof/>
                  </w:rPr>
                  <w:t>Importando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73" w:history="1">
                <w:r w:rsidRPr="00501F38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4" w:history="1">
                <w:r w:rsidRPr="00501F38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5" w:history="1">
                <w:r w:rsidRPr="00501F38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76" w:history="1">
                <w:r w:rsidRPr="00501F38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7" w:history="1">
                <w:r w:rsidRPr="00501F38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78" w:history="1">
                <w:r w:rsidRPr="00501F38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79" w:history="1">
                <w:r w:rsidRPr="00501F38">
                  <w:rPr>
                    <w:rStyle w:val="Hyperlink"/>
                    <w:noProof/>
                    <w:lang w:eastAsia="en-US"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0" w:history="1">
                <w:r w:rsidRPr="00501F38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81" w:history="1">
                <w:r w:rsidRPr="00501F38">
                  <w:rPr>
                    <w:rStyle w:val="Hyperlink"/>
                    <w:noProof/>
                    <w:lang w:eastAsia="en-US"/>
                  </w:rPr>
                  <w:t>MongoDb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2" w:history="1">
                <w:r w:rsidRPr="00501F38">
                  <w:rPr>
                    <w:rStyle w:val="Hyperlink"/>
                    <w:noProof/>
                    <w:lang w:eastAsia="en-US"/>
                  </w:rPr>
                  <w:t>Funcionalidade: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3" w:history="1">
                <w:r w:rsidRPr="00501F38">
                  <w:rPr>
                    <w:rStyle w:val="Hyperlink"/>
                    <w:noProof/>
                    <w:lang w:eastAsia="en-US"/>
                  </w:rPr>
                  <w:t>Alterações: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84" w:history="1">
                <w:r w:rsidRPr="00501F38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5" w:history="1">
                <w:r w:rsidRPr="00501F38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6" w:history="1">
                <w:r w:rsidRPr="00501F38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BC470E" w:rsidRDefault="00BC470E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7402887" w:history="1">
                <w:r w:rsidRPr="00501F38">
                  <w:rPr>
                    <w:rStyle w:val="Hyperlink"/>
                    <w:noProof/>
                    <w:lang w:eastAsia="en-US"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_Toc27402887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C470E" w:rsidRDefault="00BC470E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7402888" w:history="1">
                <w:r w:rsidRPr="00501F38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1" w:name="_Toc27402850"/>
      <w:r>
        <w:lastRenderedPageBreak/>
        <w:t>Resumo</w:t>
      </w:r>
      <w:bookmarkEnd w:id="1"/>
      <w:r>
        <w:t xml:space="preserve"> </w:t>
      </w:r>
    </w:p>
    <w:p w:rsidR="00DA19B6" w:rsidRDefault="0001427C">
      <w:pPr>
        <w:pStyle w:val="cabealho2"/>
      </w:pPr>
      <w:bookmarkStart w:id="2" w:name="_Toc27402851"/>
      <w:r>
        <w:t>Objetivos</w:t>
      </w:r>
      <w:bookmarkEnd w:id="2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3" w:name="_Toc27402852"/>
      <w:r>
        <w:t xml:space="preserve">Descrição do </w:t>
      </w:r>
      <w:r w:rsidR="00952E23">
        <w:t>projeto</w:t>
      </w:r>
      <w:bookmarkEnd w:id="3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4" w:name="_Toc27402853"/>
      <w:r>
        <w:t xml:space="preserve">Resumo </w:t>
      </w:r>
      <w:r w:rsidR="00952E23">
        <w:t>do projeto</w:t>
      </w:r>
      <w:bookmarkEnd w:id="4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5" w:name="_Toc27402854"/>
      <w:r>
        <w:rPr>
          <w:lang w:eastAsia="en-US"/>
        </w:rPr>
        <w:t>Ferramentas utilizadas</w:t>
      </w:r>
      <w:bookmarkEnd w:id="5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6" w:name="_Toc27402855"/>
      <w:r>
        <w:t>Modelagem de Software</w:t>
      </w:r>
      <w:bookmarkEnd w:id="6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7" w:name="_Toc27402856"/>
      <w:r>
        <w:lastRenderedPageBreak/>
        <w:t>Modelo Lógico</w:t>
      </w:r>
      <w:bookmarkEnd w:id="7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6E196B73" wp14:editId="603C1236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8" w:name="_Toc27402857"/>
      <w:r>
        <w:t>Modelo Físico</w:t>
      </w:r>
      <w:bookmarkEnd w:id="8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7B939022" wp14:editId="670D657B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9" w:name="_Toc27402858"/>
      <w:r>
        <w:lastRenderedPageBreak/>
        <w:t>Modelo Conceitual</w:t>
      </w:r>
      <w:bookmarkEnd w:id="9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07FB06B7" wp14:editId="443D4497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10" w:name="_Toc27402859"/>
      <w:r>
        <w:t>Criando Scripts do Banco de Dados</w:t>
      </w:r>
      <w:bookmarkEnd w:id="10"/>
      <w:r>
        <w:t xml:space="preserve"> </w:t>
      </w:r>
    </w:p>
    <w:p w:rsidR="00C44E32" w:rsidRDefault="00C44E32" w:rsidP="00C44E32">
      <w:pPr>
        <w:pStyle w:val="cabealho2"/>
      </w:pPr>
      <w:bookmarkStart w:id="11" w:name="_Toc27402860"/>
      <w:r>
        <w:t>Notas</w:t>
      </w:r>
      <w:bookmarkEnd w:id="11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2" w:name="_Toc27402861"/>
      <w:r>
        <w:t>Criando o Script</w:t>
      </w:r>
      <w:bookmarkEnd w:id="12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7D31D7" wp14:editId="46EDEEE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30F3000A" wp14:editId="75555D97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3" w:name="_Toc27402862"/>
      <w:r>
        <w:t>Rodando o Script</w:t>
      </w:r>
      <w:bookmarkEnd w:id="13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4" w:name="_Toc27402863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4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6F46184" wp14:editId="484DE1F0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EE19DFC" wp14:editId="6076B8AB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975628" wp14:editId="59D114CC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17AEE6" wp14:editId="389D90C3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5" w:name="_Toc27402864"/>
      <w:r>
        <w:rPr>
          <w:lang w:eastAsia="en-US"/>
        </w:rPr>
        <w:t>Swagger</w:t>
      </w:r>
      <w:bookmarkEnd w:id="15"/>
    </w:p>
    <w:p w:rsidR="00412FEB" w:rsidRDefault="00412FEB" w:rsidP="00412FEB">
      <w:pPr>
        <w:pStyle w:val="cabealho2"/>
      </w:pPr>
      <w:bookmarkStart w:id="16" w:name="_Toc27402865"/>
      <w:r>
        <w:t>Definição</w:t>
      </w:r>
      <w:bookmarkEnd w:id="16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7" w:name="_Toc27402866"/>
      <w:r>
        <w:t>Acessando</w:t>
      </w:r>
      <w:bookmarkEnd w:id="17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C74F33" wp14:editId="6C362081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389F1EA" wp14:editId="0E12A45C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8" w:name="_Toc27402867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8"/>
      <w:proofErr w:type="spellEnd"/>
    </w:p>
    <w:p w:rsidR="00C44E32" w:rsidRPr="00412FEB" w:rsidRDefault="00412FEB" w:rsidP="00412FEB">
      <w:pPr>
        <w:pStyle w:val="cabealho2"/>
      </w:pPr>
      <w:bookmarkStart w:id="19" w:name="_Toc27402868"/>
      <w:r>
        <w:t>Pacotes Necessários</w:t>
      </w:r>
      <w:bookmarkEnd w:id="19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20" w:name="_Toc27402869"/>
      <w:proofErr w:type="gramStart"/>
      <w:r>
        <w:t>Como Instalar</w:t>
      </w:r>
      <w:bookmarkEnd w:id="20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C3804C2" wp14:editId="0C1B6E2E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E9D2D" wp14:editId="2FC07F3F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06DE5AB3" wp14:editId="1B4A2B18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3F5B0" wp14:editId="20D51CBC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1" w:name="_Toc27402870"/>
      <w:proofErr w:type="spellStart"/>
      <w:r>
        <w:rPr>
          <w:lang w:eastAsia="en-US"/>
        </w:rPr>
        <w:t>Postman</w:t>
      </w:r>
      <w:bookmarkEnd w:id="21"/>
      <w:proofErr w:type="spellEnd"/>
    </w:p>
    <w:p w:rsidR="00C44E32" w:rsidRPr="00412FEB" w:rsidRDefault="00412FEB" w:rsidP="00412FEB">
      <w:pPr>
        <w:pStyle w:val="cabealho2"/>
      </w:pPr>
      <w:bookmarkStart w:id="22" w:name="_Toc27402871"/>
      <w:r>
        <w:t>Exportando</w:t>
      </w:r>
      <w:bookmarkEnd w:id="22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ABC09D3" wp14:editId="0AD1BFF8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BE382E" wp14:editId="3B7E0132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6C00B5C0" wp14:editId="724977BD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o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07838A92" wp14:editId="5C67AEB9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3" w:name="_Toc27402872"/>
      <w:r>
        <w:t>Importando</w:t>
      </w:r>
      <w:bookmarkEnd w:id="23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0A6C514" wp14:editId="68E349E2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72965716" wp14:editId="0C97EE17">
            <wp:extent cx="3157283" cy="3189767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384" cy="32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E5623D" w:rsidRPr="00E5623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3B95AF03" wp14:editId="7867EAF1">
            <wp:extent cx="3902149" cy="2625206"/>
            <wp:effectExtent l="0" t="0" r="317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052866" cy="27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1"/>
        <w:rPr>
          <w:lang w:eastAsia="en-US"/>
        </w:rPr>
      </w:pPr>
      <w:bookmarkStart w:id="24" w:name="_Toc27402873"/>
      <w:r>
        <w:rPr>
          <w:lang w:eastAsia="en-US"/>
        </w:rPr>
        <w:lastRenderedPageBreak/>
        <w:t>Funcionalidades</w:t>
      </w:r>
      <w:bookmarkEnd w:id="24"/>
      <w:r>
        <w:rPr>
          <w:lang w:eastAsia="en-US"/>
        </w:rPr>
        <w:t xml:space="preserve"> </w:t>
      </w:r>
    </w:p>
    <w:p w:rsidR="00E5623D" w:rsidRDefault="00E5623D" w:rsidP="00C44E32">
      <w:pPr>
        <w:pStyle w:val="cabealho2"/>
        <w:rPr>
          <w:lang w:eastAsia="en-US"/>
        </w:rPr>
      </w:pPr>
    </w:p>
    <w:p w:rsidR="00C44E32" w:rsidRDefault="00C44E32" w:rsidP="00C44E32">
      <w:pPr>
        <w:pStyle w:val="cabealho2"/>
        <w:rPr>
          <w:lang w:eastAsia="en-US"/>
        </w:rPr>
      </w:pPr>
      <w:bookmarkStart w:id="25" w:name="_Toc27402874"/>
      <w:r>
        <w:rPr>
          <w:lang w:eastAsia="en-US"/>
        </w:rPr>
        <w:t>Web</w:t>
      </w:r>
      <w:bookmarkEnd w:id="25"/>
    </w:p>
    <w:p w:rsidR="0077016E" w:rsidRDefault="0077016E" w:rsidP="0077016E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As funcionalidades do projeto se especializam pelas páginas, e elas se baseiam nas funcionalidades já criadas na API e mostradas no Post-Man, ou seja um cadastros, listagens, atualizações e deleções.</w:t>
      </w:r>
      <w:r w:rsidR="00E5623D">
        <w:rPr>
          <w:lang w:eastAsia="en-US"/>
        </w:rPr>
        <w:t xml:space="preserve"> Algumas funcionalidades são restritas a perfis de usuário (comum e admin), como exemplo, os cadastros são efetivados pelo admin.</w:t>
      </w:r>
    </w:p>
    <w:p w:rsidR="0077016E" w:rsidRDefault="0077016E" w:rsidP="0077016E">
      <w:pPr>
        <w:pStyle w:val="PargrafodaLista"/>
        <w:rPr>
          <w:lang w:eastAsia="en-US"/>
        </w:rPr>
      </w:pPr>
    </w:p>
    <w:p w:rsidR="00E5623D" w:rsidRPr="00E5623D" w:rsidRDefault="00E5623D" w:rsidP="00E5623D">
      <w:pPr>
        <w:pStyle w:val="PargrafodaLista"/>
        <w:numPr>
          <w:ilvl w:val="0"/>
          <w:numId w:val="12"/>
        </w:numPr>
        <w:rPr>
          <w:lang w:eastAsia="en-US"/>
        </w:rPr>
      </w:pPr>
      <w:r>
        <w:rPr>
          <w:b/>
          <w:lang w:eastAsia="en-US"/>
        </w:rPr>
        <w:t xml:space="preserve">Cadastro: </w:t>
      </w:r>
      <w:r>
        <w:rPr>
          <w:lang w:eastAsia="en-US"/>
        </w:rPr>
        <w:t>Usuários (comum e admin) , Lançamentos, Categorias, Lançamentos, Plataformas e Favoritos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Atualização</w:t>
      </w:r>
      <w:r>
        <w:rPr>
          <w:lang w:eastAsia="en-US"/>
        </w:rPr>
        <w:t>: Lançamento,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Listagem</w:t>
      </w:r>
      <w:r>
        <w:rPr>
          <w:lang w:eastAsia="en-US"/>
        </w:rPr>
        <w:t>: Lançamentos, Categorias e Plataformas;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525A7F" w:rsidRDefault="00E5623D" w:rsidP="00525A7F">
      <w:pPr>
        <w:pStyle w:val="PargrafodaLista"/>
        <w:numPr>
          <w:ilvl w:val="0"/>
          <w:numId w:val="12"/>
        </w:numPr>
        <w:rPr>
          <w:lang w:eastAsia="en-US"/>
        </w:rPr>
      </w:pPr>
      <w:r w:rsidRPr="00E5623D">
        <w:rPr>
          <w:b/>
          <w:lang w:eastAsia="en-US"/>
        </w:rPr>
        <w:t>Filtragem</w:t>
      </w:r>
      <w:r>
        <w:rPr>
          <w:lang w:eastAsia="en-US"/>
        </w:rPr>
        <w:t xml:space="preserve"> de Lançamentos: Por categorias, Data de lançamento e Favoritos;</w:t>
      </w:r>
    </w:p>
    <w:p w:rsidR="00E5623D" w:rsidRDefault="00E5623D" w:rsidP="00E5623D">
      <w:pPr>
        <w:pStyle w:val="PargrafodaLista"/>
        <w:rPr>
          <w:lang w:eastAsia="en-US"/>
        </w:rPr>
      </w:pPr>
    </w:p>
    <w:p w:rsidR="00E5623D" w:rsidRDefault="00E5623D" w:rsidP="00ED459E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E5623D">
        <w:rPr>
          <w:b/>
          <w:lang w:eastAsia="en-US"/>
        </w:rPr>
        <w:t>Login</w:t>
      </w:r>
      <w:r>
        <w:rPr>
          <w:lang w:eastAsia="en-US"/>
        </w:rPr>
        <w:t xml:space="preserve"> </w:t>
      </w:r>
      <w:r w:rsidRPr="00E5623D">
        <w:rPr>
          <w:b/>
          <w:lang w:eastAsia="en-US"/>
        </w:rPr>
        <w:t xml:space="preserve">e </w:t>
      </w:r>
      <w:proofErr w:type="spellStart"/>
      <w:r w:rsidRPr="00E5623D">
        <w:rPr>
          <w:b/>
          <w:lang w:eastAsia="en-US"/>
        </w:rPr>
        <w:t>Logout</w:t>
      </w:r>
      <w:proofErr w:type="spellEnd"/>
      <w:r>
        <w:rPr>
          <w:b/>
          <w:lang w:eastAsia="en-US"/>
        </w:rPr>
        <w:t>.</w:t>
      </w: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ED459E" w:rsidRPr="00ED459E" w:rsidRDefault="00ED459E" w:rsidP="00ED459E">
      <w:pPr>
        <w:pStyle w:val="PargrafodaLista"/>
        <w:rPr>
          <w:b/>
          <w:lang w:eastAsia="en-US"/>
        </w:rPr>
      </w:pPr>
    </w:p>
    <w:p w:rsidR="00C44E32" w:rsidRDefault="00C44E32" w:rsidP="00E5623D">
      <w:pPr>
        <w:pStyle w:val="cabealho2"/>
        <w:rPr>
          <w:lang w:eastAsia="en-US"/>
        </w:rPr>
      </w:pPr>
      <w:bookmarkStart w:id="26" w:name="_Toc27402875"/>
      <w:r>
        <w:rPr>
          <w:lang w:eastAsia="en-US"/>
        </w:rPr>
        <w:t>Mobile</w:t>
      </w:r>
      <w:bookmarkEnd w:id="26"/>
    </w:p>
    <w:p w:rsidR="001C335D" w:rsidRDefault="001C335D" w:rsidP="00F117DD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</w:t>
      </w:r>
      <w:r w:rsidR="00F117DD">
        <w:rPr>
          <w:lang w:eastAsia="en-US"/>
        </w:rPr>
        <w:t xml:space="preserve"> O mobile foi desenvolvido pensando exclusivamente numa plataforma voltada aos usuários, desse modo o poder dos administradores se restringe ao Web.</w:t>
      </w:r>
    </w:p>
    <w:p w:rsidR="00F117DD" w:rsidRPr="00F117DD" w:rsidRDefault="00F117DD" w:rsidP="00F117DD">
      <w:pPr>
        <w:pStyle w:val="PargrafodaLista"/>
        <w:rPr>
          <w:lang w:eastAsia="en-US"/>
        </w:rPr>
      </w:pPr>
    </w:p>
    <w:p w:rsidR="00F117DD" w:rsidRDefault="001C335D" w:rsidP="00F117DD">
      <w:pPr>
        <w:pStyle w:val="PargrafodaLista"/>
        <w:numPr>
          <w:ilvl w:val="0"/>
          <w:numId w:val="12"/>
        </w:numPr>
        <w:rPr>
          <w:lang w:eastAsia="en-US"/>
        </w:rPr>
      </w:pPr>
      <w:r>
        <w:rPr>
          <w:b/>
          <w:lang w:eastAsia="en-US"/>
        </w:rPr>
        <w:t xml:space="preserve">Cadastro: </w:t>
      </w:r>
      <w:r>
        <w:rPr>
          <w:lang w:eastAsia="en-US"/>
        </w:rPr>
        <w:t xml:space="preserve">Usuários </w:t>
      </w:r>
      <w:r w:rsidR="00F117DD">
        <w:rPr>
          <w:lang w:eastAsia="en-US"/>
        </w:rPr>
        <w:t>Comuns</w:t>
      </w:r>
    </w:p>
    <w:p w:rsidR="00F117DD" w:rsidRDefault="00F117DD" w:rsidP="00F117DD">
      <w:pPr>
        <w:pStyle w:val="PargrafodaLista"/>
        <w:rPr>
          <w:lang w:eastAsia="en-US"/>
        </w:rPr>
      </w:pPr>
    </w:p>
    <w:p w:rsidR="00F117DD" w:rsidRPr="00F117DD" w:rsidRDefault="001C335D" w:rsidP="00F117DD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F117DD">
        <w:rPr>
          <w:b/>
          <w:lang w:eastAsia="en-US"/>
        </w:rPr>
        <w:t>Listagem</w:t>
      </w:r>
      <w:r>
        <w:rPr>
          <w:lang w:eastAsia="en-US"/>
        </w:rPr>
        <w:t>: Lançamentos, Categorias;</w:t>
      </w:r>
    </w:p>
    <w:p w:rsidR="00F117DD" w:rsidRPr="00F117DD" w:rsidRDefault="00F117DD" w:rsidP="00F117DD">
      <w:pPr>
        <w:pStyle w:val="PargrafodaLista"/>
        <w:rPr>
          <w:b/>
          <w:lang w:eastAsia="en-US"/>
        </w:rPr>
      </w:pPr>
    </w:p>
    <w:p w:rsidR="001C335D" w:rsidRPr="00F117DD" w:rsidRDefault="001C335D" w:rsidP="00BC470E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F117DD">
        <w:rPr>
          <w:b/>
          <w:lang w:eastAsia="en-US"/>
        </w:rPr>
        <w:t>Login</w:t>
      </w:r>
      <w:r>
        <w:rPr>
          <w:lang w:eastAsia="en-US"/>
        </w:rPr>
        <w:t xml:space="preserve"> </w:t>
      </w:r>
      <w:r w:rsidRPr="00F117DD">
        <w:rPr>
          <w:b/>
          <w:lang w:eastAsia="en-US"/>
        </w:rPr>
        <w:t xml:space="preserve">e </w:t>
      </w:r>
      <w:proofErr w:type="spellStart"/>
      <w:r w:rsidRPr="00F117DD">
        <w:rPr>
          <w:b/>
          <w:lang w:eastAsia="en-US"/>
        </w:rPr>
        <w:t>Logout</w:t>
      </w:r>
      <w:proofErr w:type="spellEnd"/>
      <w:r w:rsidRPr="00F117DD">
        <w:rPr>
          <w:b/>
          <w:lang w:eastAsia="en-US"/>
        </w:rPr>
        <w:t>.</w:t>
      </w:r>
    </w:p>
    <w:p w:rsidR="001C335D" w:rsidRPr="001C335D" w:rsidRDefault="001C335D" w:rsidP="001C335D">
      <w:pPr>
        <w:rPr>
          <w:lang w:eastAsia="en-US"/>
        </w:rPr>
      </w:pPr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7" w:name="_Toc27402876"/>
      <w:r>
        <w:rPr>
          <w:lang w:eastAsia="en-US"/>
        </w:rPr>
        <w:t>Protótipos</w:t>
      </w:r>
      <w:bookmarkEnd w:id="27"/>
    </w:p>
    <w:p w:rsidR="00ED459E" w:rsidRDefault="00ED459E" w:rsidP="00ED459E">
      <w:pPr>
        <w:pStyle w:val="cabealho2"/>
        <w:rPr>
          <w:lang w:eastAsia="en-US"/>
        </w:rPr>
      </w:pPr>
    </w:p>
    <w:p w:rsidR="00ED459E" w:rsidRPr="00ED459E" w:rsidRDefault="008B30D2" w:rsidP="00ED459E">
      <w:pPr>
        <w:pStyle w:val="cabealho2"/>
        <w:rPr>
          <w:lang w:eastAsia="en-US"/>
        </w:rPr>
      </w:pPr>
      <w:bookmarkStart w:id="28" w:name="_Toc27402877"/>
      <w:r>
        <w:rPr>
          <w:lang w:eastAsia="en-US"/>
        </w:rPr>
        <w:t>Web</w:t>
      </w:r>
      <w:bookmarkEnd w:id="28"/>
    </w:p>
    <w:p w:rsidR="002D5DD0" w:rsidRDefault="000D4AAA" w:rsidP="002D5DD0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 prototipação de alta e baixa fidelidade mostra ao cliente uma prévia de como será o resultado final. Abaixo pela ferramenta “Adobe Photoshop” foi realizado o </w:t>
      </w:r>
      <w:proofErr w:type="spellStart"/>
      <w:r>
        <w:rPr>
          <w:lang w:eastAsia="en-US"/>
        </w:rPr>
        <w:t>Wire</w:t>
      </w:r>
      <w:proofErr w:type="spellEnd"/>
      <w:r>
        <w:rPr>
          <w:lang w:eastAsia="en-US"/>
        </w:rPr>
        <w:t>-frame(esqueleto) de alta fidelidade do site. O produto final conta com três principais páginas, Home, Login/Cadastro e Dashboard (Admin) com exceção da página “</w:t>
      </w:r>
      <w:proofErr w:type="spellStart"/>
      <w:r>
        <w:rPr>
          <w:lang w:eastAsia="en-US"/>
        </w:rPr>
        <w:t>Not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Found</w:t>
      </w:r>
      <w:proofErr w:type="spellEnd"/>
      <w:r w:rsidR="002D5DD0">
        <w:rPr>
          <w:lang w:eastAsia="en-US"/>
        </w:rPr>
        <w:t>. Os componentes globais (Barra de navegação e rodapé) a todas as páginas foram criados com ‘jogo de contraste’, logo a página se mostra mais simples e fácil de entender.</w:t>
      </w:r>
    </w:p>
    <w:p w:rsidR="00ED459E" w:rsidRDefault="00ED459E" w:rsidP="002D5DD0">
      <w:pPr>
        <w:pStyle w:val="PargrafodaLista"/>
        <w:rPr>
          <w:lang w:eastAsia="en-US"/>
        </w:rPr>
      </w:pPr>
    </w:p>
    <w:p w:rsidR="0077016E" w:rsidRDefault="0077016E" w:rsidP="002D5DD0">
      <w:pPr>
        <w:pStyle w:val="PargrafodaLista"/>
        <w:rPr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 w:rsidRPr="002D5DD0">
        <w:rPr>
          <w:b/>
          <w:lang w:eastAsia="en-US"/>
        </w:rPr>
        <w:t>Login e Cadastro:</w:t>
      </w:r>
    </w:p>
    <w:p w:rsidR="00ED459E" w:rsidRPr="00ED459E" w:rsidRDefault="002D5DD0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lastRenderedPageBreak/>
        <w:t xml:space="preserve">Resumo: </w:t>
      </w:r>
      <w:r>
        <w:rPr>
          <w:lang w:eastAsia="en-US"/>
        </w:rPr>
        <w:t>Ambas funcionalidades foram inclusas juntas pensando na experiê</w:t>
      </w:r>
      <w:r w:rsidR="0077016E">
        <w:rPr>
          <w:lang w:eastAsia="en-US"/>
        </w:rPr>
        <w:softHyphen/>
      </w:r>
      <w:r>
        <w:rPr>
          <w:lang w:eastAsia="en-US"/>
        </w:rPr>
        <w:t xml:space="preserve">ncia do usuário facilitando o encontro pela navegação. O </w:t>
      </w:r>
      <w:proofErr w:type="spellStart"/>
      <w:r>
        <w:rPr>
          <w:lang w:eastAsia="en-US"/>
        </w:rPr>
        <w:t>desingn</w:t>
      </w:r>
      <w:proofErr w:type="spellEnd"/>
      <w:r>
        <w:rPr>
          <w:lang w:eastAsia="en-US"/>
        </w:rPr>
        <w:t xml:space="preserve"> foi realizado de forma limpa sem poluição visual e com cores agradáveis a vistas, elas também criam a identidade da empresa </w:t>
      </w:r>
      <w:proofErr w:type="spellStart"/>
      <w:r>
        <w:rPr>
          <w:lang w:eastAsia="en-US"/>
        </w:rPr>
        <w:t>Opflix</w:t>
      </w:r>
      <w:proofErr w:type="spellEnd"/>
      <w:r>
        <w:rPr>
          <w:lang w:eastAsia="en-US"/>
        </w:rPr>
        <w:t>.</w:t>
      </w:r>
    </w:p>
    <w:p w:rsidR="002D5DD0" w:rsidRDefault="00ED459E" w:rsidP="00ED459E">
      <w:pPr>
        <w:pStyle w:val="PargrafodaLista"/>
        <w:ind w:left="1440"/>
        <w:rPr>
          <w:b/>
          <w:lang w:eastAsia="en-US"/>
        </w:rPr>
      </w:pPr>
      <w:r w:rsidRPr="002D5DD0">
        <w:rPr>
          <w:noProof/>
        </w:rPr>
        <w:drawing>
          <wp:anchor distT="0" distB="0" distL="114300" distR="114300" simplePos="0" relativeHeight="251674624" behindDoc="1" locked="0" layoutInCell="1" allowOverlap="1" wp14:anchorId="45AD0C1F" wp14:editId="1AB6E2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80080" cy="3512820"/>
            <wp:effectExtent l="0" t="0" r="1270" b="0"/>
            <wp:wrapTopAndBottom/>
            <wp:docPr id="5" name="Imagem 5" descr="C:\Users\Family\Documents\Gabriel Rodrigues Amador\SENAI\2Termo\3Sprint - JavaScript\2s2019-sprint-1-bd-opflix\FrontEnd\Protótip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y\Documents\Gabriel Rodrigues Amador\SENAI\2Termo\3Sprint - JavaScript\2s2019-sprint-1-bd-opflix\FrontEnd\Protótipos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59E" w:rsidRPr="00ED459E" w:rsidRDefault="00ED459E" w:rsidP="00ED459E">
      <w:pPr>
        <w:pStyle w:val="PargrafodaLista"/>
        <w:ind w:left="1440"/>
        <w:rPr>
          <w:b/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Home</w:t>
      </w:r>
      <w:r w:rsidRPr="002D5DD0">
        <w:rPr>
          <w:b/>
          <w:lang w:eastAsia="en-US"/>
        </w:rPr>
        <w:t>:</w:t>
      </w:r>
    </w:p>
    <w:p w:rsidR="002D5DD0" w:rsidRDefault="00ED459E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1016635</wp:posOffset>
            </wp:positionV>
            <wp:extent cx="2686050" cy="4248436"/>
            <wp:effectExtent l="0" t="0" r="0" b="0"/>
            <wp:wrapTopAndBottom/>
            <wp:docPr id="9" name="Imagem 9" descr="C:\Users\Family\Documents\Gabriel Rodrigues Amador\SENAI\2Termo\3Sprint - JavaScript\2s2019-sprint-1-bd-opflix\FrontEnd\Protótip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y\Documents\Gabriel Rodrigues Amador\SENAI\2Termo\3Sprint - JavaScript\2s2019-sprint-1-bd-opflix\FrontEnd\Protótipos\Ho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4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DD0">
        <w:rPr>
          <w:b/>
          <w:lang w:eastAsia="en-US"/>
        </w:rPr>
        <w:t xml:space="preserve">Resumo: </w:t>
      </w:r>
      <w:r w:rsidR="002D5DD0">
        <w:rPr>
          <w:lang w:eastAsia="en-US"/>
        </w:rPr>
        <w:t>A home ou página principal do site traz a experiência efetiva do cliente</w:t>
      </w:r>
      <w:r w:rsidR="00B321FE">
        <w:rPr>
          <w:lang w:eastAsia="en-US"/>
        </w:rPr>
        <w:t xml:space="preserve">. Nesta página apenas o usuário </w:t>
      </w:r>
      <w:proofErr w:type="spellStart"/>
      <w:r w:rsidR="00B321FE">
        <w:rPr>
          <w:lang w:eastAsia="en-US"/>
        </w:rPr>
        <w:t>logado</w:t>
      </w:r>
      <w:proofErr w:type="spellEnd"/>
      <w:r w:rsidR="00B321FE">
        <w:rPr>
          <w:lang w:eastAsia="en-US"/>
        </w:rPr>
        <w:t xml:space="preserve"> pode </w:t>
      </w:r>
      <w:r w:rsidR="0077016E">
        <w:rPr>
          <w:lang w:eastAsia="en-US"/>
        </w:rPr>
        <w:t>acessa-la</w:t>
      </w:r>
      <w:r w:rsidR="00FE69FE">
        <w:rPr>
          <w:b/>
          <w:lang w:eastAsia="en-US"/>
        </w:rPr>
        <w:t xml:space="preserve">. </w:t>
      </w:r>
      <w:r w:rsidR="00FE69FE">
        <w:rPr>
          <w:lang w:eastAsia="en-US"/>
        </w:rPr>
        <w:t xml:space="preserve">Nela o usuário pode verificar a lista de lançamentos, </w:t>
      </w:r>
      <w:r w:rsidR="00FE69FE">
        <w:rPr>
          <w:lang w:eastAsia="en-US"/>
        </w:rPr>
        <w:lastRenderedPageBreak/>
        <w:t xml:space="preserve">filtrá-la, favorizar prediletos e realizar </w:t>
      </w:r>
      <w:proofErr w:type="spellStart"/>
      <w:r w:rsidR="00FE69FE">
        <w:rPr>
          <w:lang w:eastAsia="en-US"/>
        </w:rPr>
        <w:t>logout</w:t>
      </w:r>
      <w:proofErr w:type="spellEnd"/>
      <w:r w:rsidR="00FE69FE">
        <w:rPr>
          <w:lang w:eastAsia="en-US"/>
        </w:rPr>
        <w:t>. A tipografia é uma característica realçada nesta página e cada lançamento possui informações próprias.</w:t>
      </w:r>
    </w:p>
    <w:p w:rsidR="00B321FE" w:rsidRPr="00B321FE" w:rsidRDefault="00B321FE" w:rsidP="00B321FE">
      <w:pPr>
        <w:rPr>
          <w:b/>
          <w:lang w:eastAsia="en-US"/>
        </w:rPr>
      </w:pPr>
    </w:p>
    <w:p w:rsidR="00FE69FE" w:rsidRPr="002D5DD0" w:rsidRDefault="00FE69FE" w:rsidP="00FE69FE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Dashboard</w:t>
      </w:r>
      <w:r w:rsidRPr="002D5DD0">
        <w:rPr>
          <w:b/>
          <w:lang w:eastAsia="en-US"/>
        </w:rPr>
        <w:t>:</w:t>
      </w:r>
    </w:p>
    <w:p w:rsidR="00FE69FE" w:rsidRPr="00FE69FE" w:rsidRDefault="00BC470E" w:rsidP="00FE69FE">
      <w:pPr>
        <w:pStyle w:val="PargrafodaLista"/>
        <w:numPr>
          <w:ilvl w:val="1"/>
          <w:numId w:val="13"/>
        </w:numPr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239204A7" wp14:editId="33C93A48">
            <wp:simplePos x="0" y="0"/>
            <wp:positionH relativeFrom="margin">
              <wp:align>center</wp:align>
            </wp:positionH>
            <wp:positionV relativeFrom="paragraph">
              <wp:posOffset>643890</wp:posOffset>
            </wp:positionV>
            <wp:extent cx="3733800" cy="7529830"/>
            <wp:effectExtent l="0" t="0" r="0" b="0"/>
            <wp:wrapTopAndBottom/>
            <wp:docPr id="11" name="Imagem 11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" t="81" r="-293" b="42146"/>
                    <a:stretch/>
                  </pic:blipFill>
                  <pic:spPr bwMode="auto">
                    <a:xfrm>
                      <a:off x="0" y="0"/>
                      <a:ext cx="373380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FE">
        <w:rPr>
          <w:b/>
          <w:lang w:eastAsia="en-US"/>
        </w:rPr>
        <w:t xml:space="preserve">Resumo: </w:t>
      </w:r>
      <w:r w:rsidR="00FE69FE">
        <w:rPr>
          <w:lang w:eastAsia="en-US"/>
        </w:rPr>
        <w:t xml:space="preserve">Esta página é exclusiva do perfil administrador, ela é a mais extensa e com mais funcionalidades. </w:t>
      </w:r>
      <w:r w:rsidR="00525A7F">
        <w:rPr>
          <w:lang w:eastAsia="en-US"/>
        </w:rPr>
        <w:t>Se baseia em cadastros, listagens e atualizações de dados.</w:t>
      </w:r>
    </w:p>
    <w:p w:rsidR="00FE69FE" w:rsidRDefault="00BC470E" w:rsidP="00FE69FE">
      <w:pPr>
        <w:pStyle w:val="PargrafodaLista"/>
        <w:rPr>
          <w:b/>
          <w:lang w:eastAsia="en-US"/>
        </w:rPr>
      </w:pPr>
      <w:r w:rsidRPr="00525A7F">
        <w:rPr>
          <w:noProof/>
        </w:rPr>
        <w:lastRenderedPageBreak/>
        <w:drawing>
          <wp:inline distT="0" distB="0" distL="0" distR="0">
            <wp:extent cx="3965422" cy="6104890"/>
            <wp:effectExtent l="0" t="0" r="0" b="0"/>
            <wp:docPr id="12" name="Imagem 12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32"/>
                    <a:stretch/>
                  </pic:blipFill>
                  <pic:spPr bwMode="auto">
                    <a:xfrm>
                      <a:off x="0" y="0"/>
                      <a:ext cx="3965422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DD0" w:rsidRDefault="002D5DD0" w:rsidP="002D5DD0">
      <w:pPr>
        <w:rPr>
          <w:b/>
          <w:lang w:eastAsia="en-US"/>
        </w:rPr>
      </w:pPr>
    </w:p>
    <w:p w:rsidR="002D5DD0" w:rsidRPr="002D5DD0" w:rsidRDefault="002D5DD0" w:rsidP="002D5DD0">
      <w:pPr>
        <w:rPr>
          <w:b/>
          <w:lang w:eastAsia="en-US"/>
        </w:rPr>
      </w:pPr>
    </w:p>
    <w:p w:rsidR="002D5DD0" w:rsidRDefault="002D5DD0" w:rsidP="008B30D2">
      <w:pPr>
        <w:pStyle w:val="cabealho2"/>
        <w:rPr>
          <w:lang w:eastAsia="en-US"/>
        </w:rPr>
      </w:pPr>
    </w:p>
    <w:p w:rsidR="008B30D2" w:rsidRDefault="008B30D2" w:rsidP="008B30D2">
      <w:pPr>
        <w:pStyle w:val="cabealho2"/>
        <w:rPr>
          <w:lang w:eastAsia="en-US"/>
        </w:rPr>
      </w:pPr>
      <w:bookmarkStart w:id="29" w:name="_Toc27402878"/>
      <w:r>
        <w:rPr>
          <w:lang w:eastAsia="en-US"/>
        </w:rPr>
        <w:t>Mobile</w:t>
      </w:r>
      <w:bookmarkEnd w:id="29"/>
    </w:p>
    <w:p w:rsidR="008875AA" w:rsidRPr="008875AA" w:rsidRDefault="008875AA" w:rsidP="008875AA">
      <w:pPr>
        <w:rPr>
          <w:lang w:eastAsia="en-US"/>
        </w:rPr>
      </w:pPr>
    </w:p>
    <w:p w:rsidR="00F117DD" w:rsidRDefault="00F117DD" w:rsidP="00F117DD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Login e Cadastro</w:t>
      </w:r>
      <w:r w:rsidRPr="002D5DD0">
        <w:rPr>
          <w:b/>
          <w:lang w:eastAsia="en-US"/>
        </w:rPr>
        <w:t>:</w:t>
      </w:r>
    </w:p>
    <w:p w:rsidR="008875AA" w:rsidRPr="002D5DD0" w:rsidRDefault="008875AA" w:rsidP="008875AA">
      <w:pPr>
        <w:pStyle w:val="PargrafodaLista"/>
        <w:rPr>
          <w:b/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3138521</wp:posOffset>
            </wp:positionH>
            <wp:positionV relativeFrom="paragraph">
              <wp:posOffset>475900</wp:posOffset>
            </wp:positionV>
            <wp:extent cx="2920365" cy="5227320"/>
            <wp:effectExtent l="0" t="0" r="0" b="0"/>
            <wp:wrapThrough wrapText="bothSides">
              <wp:wrapPolygon edited="0">
                <wp:start x="0" y="0"/>
                <wp:lineTo x="0" y="21490"/>
                <wp:lineTo x="21417" y="21490"/>
                <wp:lineTo x="21417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"/>
                    <a:stretch/>
                  </pic:blipFill>
                  <pic:spPr bwMode="auto">
                    <a:xfrm>
                      <a:off x="0" y="0"/>
                      <a:ext cx="292036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117DD" w:rsidRDefault="00F117DD">
      <w:pPr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98453</wp:posOffset>
            </wp:positionV>
            <wp:extent cx="2885440" cy="5225415"/>
            <wp:effectExtent l="0" t="0" r="0" b="0"/>
            <wp:wrapTight wrapText="bothSides">
              <wp:wrapPolygon edited="0">
                <wp:start x="0" y="0"/>
                <wp:lineTo x="0" y="21498"/>
                <wp:lineTo x="21391" y="21498"/>
                <wp:lineTo x="2139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15"/>
                    <a:stretch/>
                  </pic:blipFill>
                  <pic:spPr bwMode="auto">
                    <a:xfrm>
                      <a:off x="0" y="0"/>
                      <a:ext cx="288544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75AA" w:rsidRDefault="008875AA" w:rsidP="00BC470E">
      <w:pPr>
        <w:rPr>
          <w:b/>
          <w:lang w:eastAsia="en-US"/>
        </w:rPr>
      </w:pPr>
    </w:p>
    <w:p w:rsidR="00BC470E" w:rsidRDefault="00BC470E" w:rsidP="00BC470E">
      <w:pPr>
        <w:rPr>
          <w:b/>
          <w:lang w:eastAsia="en-US"/>
        </w:rPr>
      </w:pPr>
    </w:p>
    <w:p w:rsidR="00BC470E" w:rsidRDefault="00BC470E" w:rsidP="00BC470E">
      <w:pPr>
        <w:rPr>
          <w:b/>
          <w:lang w:eastAsia="en-US"/>
        </w:rPr>
      </w:pPr>
    </w:p>
    <w:p w:rsidR="00BC470E" w:rsidRDefault="00BC470E" w:rsidP="00BC470E">
      <w:pPr>
        <w:rPr>
          <w:b/>
          <w:lang w:eastAsia="en-US"/>
        </w:rPr>
      </w:pPr>
    </w:p>
    <w:p w:rsidR="00BC470E" w:rsidRDefault="00BC470E" w:rsidP="00BC470E">
      <w:pPr>
        <w:rPr>
          <w:b/>
          <w:lang w:eastAsia="en-US"/>
        </w:rPr>
      </w:pPr>
    </w:p>
    <w:p w:rsidR="00BC470E" w:rsidRDefault="00BC470E" w:rsidP="00BC470E">
      <w:pPr>
        <w:rPr>
          <w:b/>
          <w:lang w:eastAsia="en-US"/>
        </w:rPr>
      </w:pPr>
    </w:p>
    <w:p w:rsidR="00BC470E" w:rsidRPr="00BC470E" w:rsidRDefault="00BC470E" w:rsidP="00BC470E">
      <w:pPr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F117DD" w:rsidP="00F117DD">
      <w:pPr>
        <w:pStyle w:val="PargrafodaLista"/>
        <w:numPr>
          <w:ilvl w:val="0"/>
          <w:numId w:val="14"/>
        </w:numPr>
        <w:rPr>
          <w:b/>
          <w:lang w:eastAsia="en-US"/>
        </w:rPr>
      </w:pPr>
      <w:r w:rsidRPr="00F117DD">
        <w:rPr>
          <w:b/>
          <w:lang w:eastAsia="en-US"/>
        </w:rPr>
        <w:t xml:space="preserve">Home </w:t>
      </w:r>
    </w:p>
    <w:p w:rsidR="00F117DD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lang w:eastAsia="en-US"/>
        </w:rPr>
        <w:t xml:space="preserve">Listagem </w:t>
      </w:r>
      <w:r w:rsidR="00F117DD" w:rsidRPr="00F117DD">
        <w:rPr>
          <w:b/>
          <w:lang w:eastAsia="en-US"/>
        </w:rPr>
        <w:t>Lançamentos</w:t>
      </w:r>
      <w:r>
        <w:rPr>
          <w:b/>
          <w:lang w:eastAsia="en-US"/>
        </w:rPr>
        <w:t xml:space="preserve"> e Favoritos</w:t>
      </w:r>
    </w:p>
    <w:p w:rsidR="008875AA" w:rsidRPr="008875AA" w:rsidRDefault="008875AA" w:rsidP="008875AA">
      <w:pPr>
        <w:pStyle w:val="PargrafodaLista"/>
        <w:rPr>
          <w:b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2906395" cy="5294630"/>
            <wp:effectExtent l="0" t="0" r="8255" b="127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r="1828"/>
                    <a:stretch/>
                  </pic:blipFill>
                  <pic:spPr bwMode="auto">
                    <a:xfrm>
                      <a:off x="0" y="0"/>
                      <a:ext cx="290639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17DD" w:rsidRPr="00F117DD" w:rsidRDefault="008875AA" w:rsidP="00F117DD">
      <w:pPr>
        <w:rPr>
          <w:b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0</wp:posOffset>
            </wp:positionV>
            <wp:extent cx="2976245" cy="5267960"/>
            <wp:effectExtent l="0" t="0" r="0" b="8890"/>
            <wp:wrapTight wrapText="bothSides">
              <wp:wrapPolygon edited="0">
                <wp:start x="0" y="0"/>
                <wp:lineTo x="0" y="21558"/>
                <wp:lineTo x="21429" y="21558"/>
                <wp:lineTo x="21429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7DD" w:rsidRDefault="008875AA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 wp14:anchorId="2C1FBE95">
            <wp:simplePos x="0" y="0"/>
            <wp:positionH relativeFrom="margin">
              <wp:posOffset>1456263</wp:posOffset>
            </wp:positionH>
            <wp:positionV relativeFrom="paragraph">
              <wp:posOffset>158750</wp:posOffset>
            </wp:positionV>
            <wp:extent cx="3438525" cy="1847850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69" b="36504"/>
                    <a:stretch/>
                  </pic:blipFill>
                  <pic:spPr bwMode="auto">
                    <a:xfrm>
                      <a:off x="0" y="0"/>
                      <a:ext cx="3438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-1194</wp:posOffset>
            </wp:positionH>
            <wp:positionV relativeFrom="paragraph">
              <wp:posOffset>624138</wp:posOffset>
            </wp:positionV>
            <wp:extent cx="2879725" cy="522732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r="2264"/>
                    <a:stretch/>
                  </pic:blipFill>
                  <pic:spPr bwMode="auto">
                    <a:xfrm>
                      <a:off x="0" y="0"/>
                      <a:ext cx="287972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17DD">
        <w:rPr>
          <w:b/>
          <w:lang w:eastAsia="en-US"/>
        </w:rPr>
        <w:t>Lançamento</w:t>
      </w:r>
      <w:r>
        <w:rPr>
          <w:b/>
          <w:lang w:eastAsia="en-US"/>
        </w:rPr>
        <w:t xml:space="preserve"> Selecionado (favorizado / não favorizado)</w:t>
      </w:r>
    </w:p>
    <w:p w:rsidR="008875AA" w:rsidRDefault="008875AA">
      <w:pPr>
        <w:rPr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1E0F054F">
            <wp:simplePos x="0" y="0"/>
            <wp:positionH relativeFrom="column">
              <wp:posOffset>3097549</wp:posOffset>
            </wp:positionH>
            <wp:positionV relativeFrom="paragraph">
              <wp:posOffset>246067</wp:posOffset>
            </wp:positionV>
            <wp:extent cx="2934335" cy="5186045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51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75AA" w:rsidRDefault="008875AA" w:rsidP="008875AA">
      <w:pPr>
        <w:pStyle w:val="PargrafodaLista"/>
        <w:rPr>
          <w:b/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posOffset>1364615</wp:posOffset>
            </wp:positionH>
            <wp:positionV relativeFrom="paragraph">
              <wp:posOffset>10795</wp:posOffset>
            </wp:positionV>
            <wp:extent cx="3589020" cy="1882775"/>
            <wp:effectExtent l="0" t="0" r="0" b="3175"/>
            <wp:wrapTight wrapText="bothSides">
              <wp:wrapPolygon edited="0">
                <wp:start x="0" y="0"/>
                <wp:lineTo x="0" y="21418"/>
                <wp:lineTo x="21439" y="21418"/>
                <wp:lineTo x="2143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7" r="1678" b="35181"/>
                    <a:stretch/>
                  </pic:blipFill>
                  <pic:spPr bwMode="auto">
                    <a:xfrm>
                      <a:off x="0" y="0"/>
                      <a:ext cx="358902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>
      <w:pPr>
        <w:rPr>
          <w:lang w:eastAsia="en-US"/>
        </w:rPr>
      </w:pPr>
    </w:p>
    <w:p w:rsidR="008875AA" w:rsidRDefault="008875AA" w:rsidP="008875AA">
      <w:pPr>
        <w:pStyle w:val="PargrafodaLista"/>
        <w:numPr>
          <w:ilvl w:val="1"/>
          <w:numId w:val="14"/>
        </w:numPr>
        <w:rPr>
          <w:b/>
          <w:lang w:eastAsia="en-US"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490855</wp:posOffset>
            </wp:positionH>
            <wp:positionV relativeFrom="paragraph">
              <wp:posOffset>433070</wp:posOffset>
            </wp:positionV>
            <wp:extent cx="2906395" cy="5200015"/>
            <wp:effectExtent l="0" t="0" r="8255" b="635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1"/>
                    <a:stretch/>
                  </pic:blipFill>
                  <pic:spPr bwMode="auto">
                    <a:xfrm>
                      <a:off x="0" y="0"/>
                      <a:ext cx="290639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lang w:eastAsia="en-US"/>
        </w:rPr>
        <w:t>Tela Usuário/ Perfil</w:t>
      </w:r>
    </w:p>
    <w:p w:rsidR="008875AA" w:rsidRDefault="008875AA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30" w:name="_Toc27402879"/>
      <w:r>
        <w:rPr>
          <w:lang w:eastAsia="en-US"/>
        </w:rPr>
        <w:t>Front-</w:t>
      </w:r>
      <w:proofErr w:type="spellStart"/>
      <w:r>
        <w:rPr>
          <w:lang w:eastAsia="en-US"/>
        </w:rPr>
        <w:t>End</w:t>
      </w:r>
      <w:bookmarkEnd w:id="30"/>
      <w:proofErr w:type="spellEnd"/>
    </w:p>
    <w:p w:rsidR="00262A90" w:rsidRDefault="00ED459E" w:rsidP="00262A90">
      <w:pPr>
        <w:pStyle w:val="cabealho2"/>
        <w:rPr>
          <w:lang w:eastAsia="en-US"/>
        </w:rPr>
      </w:pPr>
      <w:bookmarkStart w:id="31" w:name="_Toc27402880"/>
      <w:r>
        <w:rPr>
          <w:lang w:eastAsia="en-US"/>
        </w:rPr>
        <w:t>Web</w:t>
      </w:r>
      <w:bookmarkEnd w:id="31"/>
    </w:p>
    <w:p w:rsidR="00262A90" w:rsidRPr="00262A90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1º - </w:t>
      </w:r>
      <w:r>
        <w:rPr>
          <w:lang w:eastAsia="en-US"/>
        </w:rPr>
        <w:t>Como primeiro passo acesse o link “</w:t>
      </w:r>
      <w:hyperlink r:id="rId46" w:history="1">
        <w:r w:rsidRPr="00640101">
          <w:rPr>
            <w:rStyle w:val="Hyperlink"/>
          </w:rPr>
          <w:t>https://nodejs.org/en/</w:t>
        </w:r>
      </w:hyperlink>
      <w:r>
        <w:t>” e baixe a versão do node.js mais adequada com seu computador;</w:t>
      </w:r>
    </w:p>
    <w:p w:rsidR="00ED459E" w:rsidRPr="00262A90" w:rsidRDefault="00262A90" w:rsidP="00ED459E">
      <w:pPr>
        <w:shd w:val="clear" w:color="auto" w:fill="FFFFFF"/>
        <w:spacing w:line="390" w:lineRule="atLeast"/>
        <w:rPr>
          <w:lang w:eastAsia="en-US"/>
        </w:rPr>
      </w:pPr>
      <w:r>
        <w:rPr>
          <w:rFonts w:ascii="Segoe UI" w:hAnsi="Segoe UI" w:cs="Segoe UI"/>
          <w:noProof/>
          <w:color w:val="586069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877732</wp:posOffset>
            </wp:positionV>
            <wp:extent cx="3987209" cy="3572804"/>
            <wp:effectExtent l="0" t="0" r="0" b="889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09" cy="35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eastAsia="en-US"/>
        </w:rPr>
        <w:t>2</w:t>
      </w:r>
      <w:r w:rsidR="00ED459E">
        <w:rPr>
          <w:b/>
          <w:lang w:eastAsia="en-US"/>
        </w:rPr>
        <w:t>º -</w:t>
      </w:r>
      <w:r>
        <w:rPr>
          <w:b/>
          <w:lang w:eastAsia="en-US"/>
        </w:rPr>
        <w:t xml:space="preserve"> </w:t>
      </w:r>
      <w:r>
        <w:rPr>
          <w:lang w:eastAsia="en-US"/>
        </w:rPr>
        <w:t>Agora</w:t>
      </w:r>
      <w:r w:rsidR="00ED459E" w:rsidRPr="00262A90">
        <w:rPr>
          <w:lang w:eastAsia="en-US"/>
        </w:rPr>
        <w:t xml:space="preserve"> o repositório já clonado na pasta “</w:t>
      </w:r>
      <w:r w:rsidRPr="00262A90">
        <w:rPr>
          <w:lang w:eastAsia="en-US"/>
        </w:rPr>
        <w:t>2s2019-sprint-1-bd-opflix/</w:t>
      </w:r>
      <w:proofErr w:type="spellStart"/>
      <w:r w:rsidRPr="00262A90">
        <w:rPr>
          <w:lang w:eastAsia="en-US"/>
        </w:rPr>
        <w:t>FrontEnd</w:t>
      </w:r>
      <w:proofErr w:type="spellEnd"/>
      <w:r w:rsidRPr="00262A90">
        <w:rPr>
          <w:lang w:eastAsia="en-US"/>
        </w:rPr>
        <w:t>/</w:t>
      </w:r>
      <w:proofErr w:type="spellStart"/>
      <w:r w:rsidRPr="00262A90">
        <w:rPr>
          <w:lang w:eastAsia="en-US"/>
        </w:rPr>
        <w:t>opflix-react</w:t>
      </w:r>
      <w:proofErr w:type="spellEnd"/>
      <w:r w:rsidRPr="00262A90">
        <w:rPr>
          <w:lang w:eastAsia="en-US"/>
        </w:rPr>
        <w:t>/” digite como na imagem “</w:t>
      </w:r>
      <w:proofErr w:type="spellStart"/>
      <w:r w:rsidRPr="00262A90">
        <w:rPr>
          <w:lang w:eastAsia="en-US"/>
        </w:rPr>
        <w:t>cmd</w:t>
      </w:r>
      <w:proofErr w:type="spellEnd"/>
      <w:r w:rsidRPr="00262A90">
        <w:rPr>
          <w:lang w:eastAsia="en-US"/>
        </w:rPr>
        <w:t xml:space="preserve"> .” na barra de navegação e aperte a tecla ENTER;</w:t>
      </w:r>
    </w:p>
    <w:p w:rsidR="00262A90" w:rsidRDefault="00262A90" w:rsidP="00ED459E">
      <w:pPr>
        <w:shd w:val="clear" w:color="auto" w:fill="FFFFFF"/>
        <w:spacing w:line="390" w:lineRule="atLeast"/>
        <w:rPr>
          <w:rFonts w:ascii="Segoe UI" w:hAnsi="Segoe UI" w:cs="Segoe UI"/>
          <w:color w:val="586069"/>
        </w:rPr>
      </w:pPr>
    </w:p>
    <w:p w:rsidR="001E33A5" w:rsidRDefault="00262A90" w:rsidP="00262A90">
      <w:pPr>
        <w:shd w:val="clear" w:color="auto" w:fill="FFFFFF"/>
        <w:spacing w:line="390" w:lineRule="atLeast"/>
        <w:rPr>
          <w:lang w:eastAsia="en-US"/>
        </w:rPr>
      </w:pPr>
      <w:r>
        <w:rPr>
          <w:b/>
          <w:lang w:eastAsia="en-US"/>
        </w:rPr>
        <w:t xml:space="preserve">3º -  </w:t>
      </w:r>
      <w:r w:rsidRPr="001E33A5">
        <w:rPr>
          <w:lang w:eastAsia="en-US"/>
        </w:rPr>
        <w:t xml:space="preserve">Com o </w:t>
      </w:r>
      <w:proofErr w:type="spellStart"/>
      <w:r w:rsidR="001E33A5">
        <w:rPr>
          <w:lang w:eastAsia="en-US"/>
        </w:rPr>
        <w:t>prompt</w:t>
      </w:r>
      <w:proofErr w:type="spellEnd"/>
      <w:r w:rsidR="001E33A5">
        <w:rPr>
          <w:lang w:eastAsia="en-US"/>
        </w:rPr>
        <w:t xml:space="preserve"> de comando aberto</w:t>
      </w:r>
      <w:r w:rsidRPr="001E33A5">
        <w:rPr>
          <w:lang w:eastAsia="en-US"/>
        </w:rPr>
        <w:t xml:space="preserve">, na aba inferior “TERMINAL” execute o comando </w:t>
      </w:r>
      <w:r w:rsidR="001E33A5" w:rsidRPr="001E33A5">
        <w:rPr>
          <w:lang w:eastAsia="en-US"/>
        </w:rPr>
        <w:t>“</w:t>
      </w:r>
      <w:proofErr w:type="spellStart"/>
      <w:r w:rsidR="001E33A5" w:rsidRPr="001E33A5">
        <w:rPr>
          <w:lang w:eastAsia="en-US"/>
        </w:rPr>
        <w:t>npm</w:t>
      </w:r>
      <w:proofErr w:type="spellEnd"/>
      <w:r w:rsidR="001E33A5" w:rsidRPr="001E33A5">
        <w:rPr>
          <w:lang w:eastAsia="en-US"/>
        </w:rPr>
        <w:t xml:space="preserve"> </w:t>
      </w:r>
      <w:proofErr w:type="spellStart"/>
      <w:r w:rsidR="001E33A5" w:rsidRPr="001E33A5">
        <w:rPr>
          <w:lang w:eastAsia="en-US"/>
        </w:rPr>
        <w:t>install</w:t>
      </w:r>
      <w:proofErr w:type="spellEnd"/>
      <w:r w:rsidR="001E33A5" w:rsidRPr="001E33A5">
        <w:rPr>
          <w:lang w:eastAsia="en-US"/>
        </w:rPr>
        <w:t>” e espere a conclusão da instalação, que pode demorar alguns minutos.</w:t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  <w:r>
        <w:rPr>
          <w:noProof/>
        </w:rPr>
        <w:drawing>
          <wp:inline distT="0" distB="0" distL="0" distR="0" wp14:anchorId="62C425C1" wp14:editId="24CACC57">
            <wp:extent cx="5642810" cy="11588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70" r="1135"/>
                    <a:stretch/>
                  </pic:blipFill>
                  <pic:spPr bwMode="auto">
                    <a:xfrm>
                      <a:off x="0" y="0"/>
                      <a:ext cx="5645902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Default="001E33A5" w:rsidP="00262A90">
      <w:pPr>
        <w:shd w:val="clear" w:color="auto" w:fill="FFFFFF"/>
        <w:spacing w:line="390" w:lineRule="atLeast"/>
        <w:rPr>
          <w:b/>
          <w:lang w:eastAsia="en-US"/>
        </w:rPr>
      </w:pPr>
    </w:p>
    <w:p w:rsidR="001E33A5" w:rsidRPr="001E33A5" w:rsidRDefault="001E33A5" w:rsidP="00266A05">
      <w:pPr>
        <w:shd w:val="clear" w:color="auto" w:fill="FFFFFF"/>
        <w:spacing w:line="390" w:lineRule="atLeast"/>
        <w:rPr>
          <w:noProof/>
        </w:rPr>
      </w:pPr>
      <w:r w:rsidRPr="00266A05">
        <w:rPr>
          <w:b/>
          <w:lang w:eastAsia="en-US"/>
        </w:rPr>
        <w:t>4º</w:t>
      </w:r>
      <w:r w:rsidRPr="001E33A5">
        <w:rPr>
          <w:lang w:eastAsia="en-US"/>
        </w:rPr>
        <w:t xml:space="preserve"> -  Por fim, digite “</w:t>
      </w:r>
      <w:proofErr w:type="spellStart"/>
      <w:r w:rsidRPr="001E33A5">
        <w:rPr>
          <w:lang w:eastAsia="en-US"/>
        </w:rPr>
        <w:t>npm</w:t>
      </w:r>
      <w:proofErr w:type="spellEnd"/>
      <w:r w:rsidRPr="001E33A5">
        <w:rPr>
          <w:lang w:eastAsia="en-US"/>
        </w:rPr>
        <w:t xml:space="preserve"> start” e espere, a partir daí o sistema estará rodando.</w:t>
      </w:r>
      <w:r w:rsidRPr="001E33A5">
        <w:rPr>
          <w:noProof/>
        </w:rPr>
        <w:t xml:space="preserve"> </w:t>
      </w:r>
    </w:p>
    <w:p w:rsidR="00ED459E" w:rsidRDefault="001E33A5" w:rsidP="008875AA">
      <w:pPr>
        <w:shd w:val="clear" w:color="auto" w:fill="FFFFFF"/>
        <w:spacing w:line="390" w:lineRule="atLeast"/>
        <w:rPr>
          <w:lang w:eastAsia="en-US"/>
        </w:rPr>
      </w:pPr>
      <w:r>
        <w:rPr>
          <w:noProof/>
        </w:rPr>
        <w:drawing>
          <wp:inline distT="0" distB="0" distL="0" distR="0" wp14:anchorId="04B285DC" wp14:editId="7616BAE2">
            <wp:extent cx="5619750" cy="7505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665" r="1296"/>
                    <a:stretch/>
                  </pic:blipFill>
                  <pic:spPr bwMode="auto">
                    <a:xfrm>
                      <a:off x="0" y="0"/>
                      <a:ext cx="5619750" cy="75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9E" w:rsidRDefault="00ED459E">
      <w:pPr>
        <w:rPr>
          <w:lang w:eastAsia="en-US"/>
        </w:rPr>
      </w:pPr>
    </w:p>
    <w:p w:rsidR="00AF508D" w:rsidRDefault="00BC470E" w:rsidP="00AF508D">
      <w:pPr>
        <w:pStyle w:val="cabealho1"/>
        <w:rPr>
          <w:lang w:eastAsia="en-US"/>
        </w:rPr>
      </w:pPr>
      <w:bookmarkStart w:id="32" w:name="_Toc27402881"/>
      <w:proofErr w:type="spellStart"/>
      <w:r>
        <w:rPr>
          <w:lang w:eastAsia="en-US"/>
        </w:rPr>
        <w:t>MongoDb</w:t>
      </w:r>
      <w:bookmarkEnd w:id="32"/>
      <w:proofErr w:type="spellEnd"/>
    </w:p>
    <w:p w:rsidR="00BC470E" w:rsidRDefault="00BC470E" w:rsidP="00BC470E">
      <w:pPr>
        <w:pStyle w:val="cabealho2"/>
        <w:rPr>
          <w:lang w:eastAsia="en-US"/>
        </w:rPr>
      </w:pPr>
      <w:bookmarkStart w:id="33" w:name="_Toc27402882"/>
      <w:r>
        <w:rPr>
          <w:lang w:eastAsia="en-US"/>
        </w:rPr>
        <w:t>Funcionalidade</w:t>
      </w:r>
      <w:bookmarkEnd w:id="33"/>
      <w:r>
        <w:rPr>
          <w:lang w:eastAsia="en-US"/>
        </w:rPr>
        <w:t>s</w:t>
      </w:r>
    </w:p>
    <w:p w:rsidR="00BC470E" w:rsidRDefault="00BC470E" w:rsidP="00BC470E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 xml:space="preserve"> é um banco de dados não relacional, diferente dos relacionais eles possuem maior flexibilidade na sua manipulação de dados. Seus termos(documento, </w:t>
      </w:r>
      <w:proofErr w:type="spellStart"/>
      <w:r>
        <w:rPr>
          <w:lang w:eastAsia="en-US"/>
        </w:rPr>
        <w:t>field</w:t>
      </w:r>
      <w:proofErr w:type="spellEnd"/>
      <w:r>
        <w:rPr>
          <w:lang w:eastAsia="en-US"/>
        </w:rPr>
        <w:t>) podem variar um pouco, porém suas funcionalidades se mantêm.</w:t>
      </w:r>
      <w:r w:rsidR="00F02E1E">
        <w:rPr>
          <w:lang w:eastAsia="en-US"/>
        </w:rPr>
        <w:t xml:space="preserve"> </w:t>
      </w:r>
    </w:p>
    <w:p w:rsidR="00BC470E" w:rsidRDefault="00BC470E" w:rsidP="00BC470E">
      <w:pPr>
        <w:pStyle w:val="cabealho2"/>
        <w:rPr>
          <w:lang w:eastAsia="en-US"/>
        </w:rPr>
      </w:pPr>
      <w:bookmarkStart w:id="34" w:name="_Toc27402883"/>
      <w:r>
        <w:rPr>
          <w:lang w:eastAsia="en-US"/>
        </w:rPr>
        <w:t>Alterações</w:t>
      </w:r>
      <w:bookmarkEnd w:id="34"/>
    </w:p>
    <w:p w:rsidR="00AF508D" w:rsidRPr="003C0AEF" w:rsidRDefault="00BC470E" w:rsidP="00C44E32">
      <w:pPr>
        <w:rPr>
          <w:lang w:eastAsia="en-US"/>
        </w:rPr>
      </w:pPr>
      <w:r>
        <w:rPr>
          <w:lang w:eastAsia="en-US"/>
        </w:rPr>
        <w:t xml:space="preserve">Com a implementação do novo banco de dados que armazena as localizações dos lançamentos (id, nome, latitude, longitude) foi necessário alterar 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e os locais de sua apresentação (front-</w:t>
      </w:r>
      <w:proofErr w:type="spellStart"/>
      <w:r>
        <w:rPr>
          <w:lang w:eastAsia="en-US"/>
        </w:rPr>
        <w:t>end</w:t>
      </w:r>
      <w:proofErr w:type="spellEnd"/>
      <w:r>
        <w:rPr>
          <w:lang w:eastAsia="en-US"/>
        </w:rPr>
        <w:t xml:space="preserve"> e Mobile), além do </w:t>
      </w:r>
      <w:proofErr w:type="spellStart"/>
      <w:r>
        <w:rPr>
          <w:lang w:eastAsia="en-US"/>
        </w:rPr>
        <w:t>Postman</w:t>
      </w:r>
      <w:proofErr w:type="spellEnd"/>
      <w:r w:rsidR="00F02E1E">
        <w:rPr>
          <w:lang w:eastAsia="en-US"/>
        </w:rPr>
        <w:t xml:space="preserve">. </w:t>
      </w:r>
      <w:bookmarkStart w:id="35" w:name="_GoBack"/>
      <w:bookmarkEnd w:id="35"/>
    </w:p>
    <w:p w:rsidR="00AF508D" w:rsidRDefault="00AF508D" w:rsidP="00AF508D">
      <w:pPr>
        <w:pStyle w:val="cabealho1"/>
        <w:rPr>
          <w:lang w:eastAsia="en-US"/>
        </w:rPr>
      </w:pPr>
      <w:bookmarkStart w:id="36" w:name="_Toc27402884"/>
      <w:r>
        <w:rPr>
          <w:lang w:eastAsia="en-US"/>
        </w:rPr>
        <w:t>Arquitetura do Projeto</w:t>
      </w:r>
      <w:bookmarkEnd w:id="36"/>
    </w:p>
    <w:p w:rsidR="00A6061E" w:rsidRPr="00A6061E" w:rsidRDefault="00A6061E" w:rsidP="0050514E">
      <w:pPr>
        <w:pStyle w:val="cabealho2"/>
        <w:rPr>
          <w:lang w:eastAsia="en-US"/>
        </w:rPr>
      </w:pPr>
      <w:bookmarkStart w:id="37" w:name="_Toc27402885"/>
      <w:r>
        <w:rPr>
          <w:lang w:eastAsia="en-US"/>
        </w:rPr>
        <w:t>Banco de Dados</w:t>
      </w:r>
      <w:bookmarkEnd w:id="37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</w:t>
      </w:r>
      <w:proofErr w:type="spellStart"/>
      <w:r w:rsidR="0050514E">
        <w:rPr>
          <w:lang w:eastAsia="en-US"/>
        </w:rPr>
        <w:t>Definition</w:t>
      </w:r>
      <w:proofErr w:type="spellEnd"/>
      <w:r w:rsidR="0050514E">
        <w:rPr>
          <w:lang w:eastAsia="en-US"/>
        </w:rPr>
        <w:t xml:space="preserve">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8" w:name="_Toc27402886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8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View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lastRenderedPageBreak/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9" w:name="_Toc27402887"/>
      <w:r>
        <w:rPr>
          <w:lang w:eastAsia="en-US"/>
        </w:rPr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9"/>
    </w:p>
    <w:p w:rsidR="00A6061E" w:rsidRDefault="00A6061E" w:rsidP="00A6061E">
      <w:pPr>
        <w:pStyle w:val="cabealho2"/>
        <w:rPr>
          <w:lang w:eastAsia="en-US"/>
        </w:rPr>
      </w:pPr>
      <w:bookmarkStart w:id="40" w:name="_Toc27402888"/>
      <w:r>
        <w:rPr>
          <w:lang w:eastAsia="en-US"/>
        </w:rPr>
        <w:t>Links</w:t>
      </w:r>
      <w:bookmarkEnd w:id="40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hyperlink r:id="rId50" w:history="1">
        <w:r w:rsidR="00525A7F">
          <w:rPr>
            <w:rStyle w:val="Hyperlink"/>
          </w:rPr>
          <w:t>https://github.com/amadorsenai/2s2019-sprint-1-bd-opflix</w:t>
        </w:r>
      </w:hyperlink>
    </w:p>
    <w:p w:rsidR="00AF508D" w:rsidRPr="00F03B38" w:rsidRDefault="00AF508D" w:rsidP="00C44E32"/>
    <w:sectPr w:rsidR="00AF508D" w:rsidRPr="00F03B38" w:rsidSect="008A7F37">
      <w:footerReference w:type="default" r:id="rId51"/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F88" w:rsidRDefault="00600F88">
      <w:pPr>
        <w:spacing w:after="0" w:line="240" w:lineRule="auto"/>
      </w:pPr>
      <w:r>
        <w:separator/>
      </w:r>
    </w:p>
  </w:endnote>
  <w:endnote w:type="continuationSeparator" w:id="0">
    <w:p w:rsidR="00600F88" w:rsidRDefault="0060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470E" w:rsidRDefault="00BC470E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F88" w:rsidRDefault="00600F88">
      <w:pPr>
        <w:spacing w:after="0" w:line="240" w:lineRule="auto"/>
      </w:pPr>
      <w:r>
        <w:separator/>
      </w:r>
    </w:p>
  </w:footnote>
  <w:footnote w:type="continuationSeparator" w:id="0">
    <w:p w:rsidR="00600F88" w:rsidRDefault="00600F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06C4"/>
    <w:multiLevelType w:val="hybridMultilevel"/>
    <w:tmpl w:val="7A62626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55D8E"/>
    <w:multiLevelType w:val="hybridMultilevel"/>
    <w:tmpl w:val="DB3C425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D46E9"/>
    <w:multiLevelType w:val="hybridMultilevel"/>
    <w:tmpl w:val="56DA5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B0459"/>
    <w:multiLevelType w:val="hybridMultilevel"/>
    <w:tmpl w:val="E6C82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13"/>
  </w:num>
  <w:num w:numId="7">
    <w:abstractNumId w:val="11"/>
  </w:num>
  <w:num w:numId="8">
    <w:abstractNumId w:val="12"/>
  </w:num>
  <w:num w:numId="9">
    <w:abstractNumId w:val="7"/>
  </w:num>
  <w:num w:numId="10">
    <w:abstractNumId w:val="6"/>
  </w:num>
  <w:num w:numId="11">
    <w:abstractNumId w:val="4"/>
  </w:num>
  <w:num w:numId="12">
    <w:abstractNumId w:val="8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0D4AAA"/>
    <w:rsid w:val="00173F68"/>
    <w:rsid w:val="001A4A41"/>
    <w:rsid w:val="001B53CC"/>
    <w:rsid w:val="001C335D"/>
    <w:rsid w:val="001E33A5"/>
    <w:rsid w:val="001E537E"/>
    <w:rsid w:val="002000F9"/>
    <w:rsid w:val="002544AA"/>
    <w:rsid w:val="00262A90"/>
    <w:rsid w:val="00266A05"/>
    <w:rsid w:val="002C440D"/>
    <w:rsid w:val="002D19C9"/>
    <w:rsid w:val="002D5BB4"/>
    <w:rsid w:val="002D5DD0"/>
    <w:rsid w:val="002E0003"/>
    <w:rsid w:val="00322D11"/>
    <w:rsid w:val="00362822"/>
    <w:rsid w:val="00376460"/>
    <w:rsid w:val="003A1B68"/>
    <w:rsid w:val="003C0AEF"/>
    <w:rsid w:val="00412FEB"/>
    <w:rsid w:val="004328F6"/>
    <w:rsid w:val="00452F73"/>
    <w:rsid w:val="00456E37"/>
    <w:rsid w:val="0046629B"/>
    <w:rsid w:val="004A0592"/>
    <w:rsid w:val="004F5891"/>
    <w:rsid w:val="00501FDB"/>
    <w:rsid w:val="0050514E"/>
    <w:rsid w:val="005177BA"/>
    <w:rsid w:val="00524B9A"/>
    <w:rsid w:val="00525A7F"/>
    <w:rsid w:val="00561EEB"/>
    <w:rsid w:val="0056578C"/>
    <w:rsid w:val="005800CA"/>
    <w:rsid w:val="00585F9D"/>
    <w:rsid w:val="005D45A2"/>
    <w:rsid w:val="005D6686"/>
    <w:rsid w:val="00600F88"/>
    <w:rsid w:val="006568F8"/>
    <w:rsid w:val="00657A13"/>
    <w:rsid w:val="00666E42"/>
    <w:rsid w:val="00674BE9"/>
    <w:rsid w:val="00695C1D"/>
    <w:rsid w:val="006C3507"/>
    <w:rsid w:val="006E0CD1"/>
    <w:rsid w:val="006F3AFC"/>
    <w:rsid w:val="00715AA3"/>
    <w:rsid w:val="00723849"/>
    <w:rsid w:val="00730217"/>
    <w:rsid w:val="00745864"/>
    <w:rsid w:val="0077016E"/>
    <w:rsid w:val="00792337"/>
    <w:rsid w:val="007A5292"/>
    <w:rsid w:val="007C4C84"/>
    <w:rsid w:val="007C7D98"/>
    <w:rsid w:val="007F3CBC"/>
    <w:rsid w:val="007F582D"/>
    <w:rsid w:val="008875AA"/>
    <w:rsid w:val="00894B11"/>
    <w:rsid w:val="008A7F37"/>
    <w:rsid w:val="008B137F"/>
    <w:rsid w:val="008B30D2"/>
    <w:rsid w:val="008D4D82"/>
    <w:rsid w:val="008F60AE"/>
    <w:rsid w:val="009111C2"/>
    <w:rsid w:val="00934A80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21FE"/>
    <w:rsid w:val="00B36547"/>
    <w:rsid w:val="00B5757E"/>
    <w:rsid w:val="00B74A64"/>
    <w:rsid w:val="00BB5B9E"/>
    <w:rsid w:val="00BC470E"/>
    <w:rsid w:val="00BD09E3"/>
    <w:rsid w:val="00BD3832"/>
    <w:rsid w:val="00BF61EE"/>
    <w:rsid w:val="00BF7756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5623D"/>
    <w:rsid w:val="00E6531E"/>
    <w:rsid w:val="00E95AA4"/>
    <w:rsid w:val="00EA51DB"/>
    <w:rsid w:val="00EB66D8"/>
    <w:rsid w:val="00ED459E"/>
    <w:rsid w:val="00EF6C4B"/>
    <w:rsid w:val="00F02E1E"/>
    <w:rsid w:val="00F03B38"/>
    <w:rsid w:val="00F117DD"/>
    <w:rsid w:val="00F400AB"/>
    <w:rsid w:val="00FE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2E5D7E2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  <w:style w:type="character" w:customStyle="1" w:styleId="js-path-segment">
    <w:name w:val="js-path-segment"/>
    <w:basedOn w:val="Fontepargpadro"/>
    <w:rsid w:val="00ED459E"/>
  </w:style>
  <w:style w:type="character" w:customStyle="1" w:styleId="separator">
    <w:name w:val="separator"/>
    <w:basedOn w:val="Fontepargpadro"/>
    <w:rsid w:val="00ED459E"/>
  </w:style>
  <w:style w:type="character" w:styleId="Forte">
    <w:name w:val="Strong"/>
    <w:basedOn w:val="Fontepargpadro"/>
    <w:uiPriority w:val="22"/>
    <w:qFormat/>
    <w:rsid w:val="00ED459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262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4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7906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9263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356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yperlink" Target="https://github.com/amadorsenai/2s2019-sprint-1-bd-opflix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nodejs.org/en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30EEB"/>
    <w:rsid w:val="00104E98"/>
    <w:rsid w:val="002C0B7F"/>
    <w:rsid w:val="00406E44"/>
    <w:rsid w:val="004265B1"/>
    <w:rsid w:val="004D56C2"/>
    <w:rsid w:val="00571EE0"/>
    <w:rsid w:val="005728E8"/>
    <w:rsid w:val="005A79A7"/>
    <w:rsid w:val="00904F16"/>
    <w:rsid w:val="00973EE1"/>
    <w:rsid w:val="00AC3D2E"/>
    <w:rsid w:val="00AF4297"/>
    <w:rsid w:val="00BD1E4E"/>
    <w:rsid w:val="00C93964"/>
    <w:rsid w:val="00E24167"/>
    <w:rsid w:val="00ED47D8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EDBCAE-F6FF-404B-ACF6-B84FEBC48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1311</TotalTime>
  <Pages>1</Pages>
  <Words>2382</Words>
  <Characters>12865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 Rodrigues Amador</cp:lastModifiedBy>
  <cp:revision>56</cp:revision>
  <dcterms:created xsi:type="dcterms:W3CDTF">2018-12-27T15:45:00Z</dcterms:created>
  <dcterms:modified xsi:type="dcterms:W3CDTF">2019-12-16T20:22:00Z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